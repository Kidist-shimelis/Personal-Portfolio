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31EC51">
      <w:pPr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4187190</wp:posOffset>
                </wp:positionH>
                <wp:positionV relativeFrom="paragraph">
                  <wp:posOffset>33020</wp:posOffset>
                </wp:positionV>
                <wp:extent cx="1864995" cy="46418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995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04C4">
                            <w:pPr>
                              <w:rPr>
                                <w:rFonts w:hint="eastAsia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F6921F"/>
                                <w:spacing w:val="0"/>
                                <w:sz w:val="44"/>
                                <w:szCs w:val="4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F6921F"/>
                                <w:spacing w:val="0"/>
                                <w:sz w:val="44"/>
                                <w:szCs w:val="44"/>
                                <w:shd w:val="clear" w:fill="FFFFFF"/>
                                <w:lang w:val="en-US" w:eastAsia="zh-CN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329.7pt;margin-top:2.6pt;height:36.55pt;width:146.85pt;z-index:251667456;mso-width-relative:page;mso-height-relative:page;" filled="f" stroked="f" coordsize="21600,21600" o:gfxdata="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29JLE2gAAAAgBAAAPAAAAAAAAAAEAIAAAACIAAABk&#10;cnMvZG93bnJldi54bWxQSwECFAAUAAAACACHTuJAgqQL9j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57204C4">
                      <w:pPr>
                        <w:rPr>
                          <w:rFonts w:hint="eastAsia" w:ascii="Hubot-Sans Black" w:hAnsi="Hubot-Sans Black" w:eastAsia="SimSun" w:cs="Hubot-Sans Black"/>
                          <w:i w:val="0"/>
                          <w:iCs w:val="0"/>
                          <w:caps w:val="0"/>
                          <w:color w:val="F6921F"/>
                          <w:spacing w:val="0"/>
                          <w:sz w:val="44"/>
                          <w:szCs w:val="4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SimSun" w:cs="Hubot-Sans Black"/>
                          <w:i w:val="0"/>
                          <w:iCs w:val="0"/>
                          <w:caps w:val="0"/>
                          <w:color w:val="F6921F"/>
                          <w:spacing w:val="0"/>
                          <w:sz w:val="44"/>
                          <w:szCs w:val="44"/>
                          <w:shd w:val="clear" w:fill="FFFFFF"/>
                          <w:lang w:val="en-US" w:eastAsia="zh-CN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3402330</wp:posOffset>
                </wp:positionH>
                <wp:positionV relativeFrom="paragraph">
                  <wp:posOffset>737235</wp:posOffset>
                </wp:positionV>
                <wp:extent cx="2682875" cy="846455"/>
                <wp:effectExtent l="0" t="0" r="14605" b="6985"/>
                <wp:wrapNone/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846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93FE4">
                            <w:pPr>
                              <w:ind w:firstLine="402" w:firstLineChars="20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drawing>
                                <wp:inline distT="0" distB="0" distL="114300" distR="114300">
                                  <wp:extent cx="193040" cy="103505"/>
                                  <wp:effectExtent l="0" t="0" r="5080" b="3175"/>
                                  <wp:docPr id="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040" cy="103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404040" w:themeColor="text1" w:themeTint="BF"/>
                                <w:sz w:val="20"/>
                                <w:szCs w:val="2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: +251 986622329/ +2517631457</w:t>
                            </w:r>
                          </w:p>
                          <w:p w14:paraId="30B90585">
                            <w:pPr>
                              <w:ind w:firstLine="402" w:firstLineChars="20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drawing>
                                <wp:inline distT="0" distB="0" distL="114300" distR="114300">
                                  <wp:extent cx="220980" cy="133985"/>
                                  <wp:effectExtent l="0" t="0" r="7620" b="3175"/>
                                  <wp:docPr id="2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" cy="13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: kidshimelis23@gmail.com</w:t>
                            </w:r>
                          </w:p>
                          <w:p w14:paraId="2152EBD1">
                            <w:pPr>
                              <w:ind w:firstLine="400" w:firstLineChars="200"/>
                              <w:jc w:val="left"/>
                              <w:rPr>
                                <w:rFonts w:hint="default" w:ascii="Times New Roman" w:hAnsi="Times New Roman" w:eastAsia="SimSu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SimSun" w:hAnsi="SimSun" w:eastAsia="SimSun" w:cs="SimSun"/>
                                <w:sz w:val="20"/>
                                <w:szCs w:val="20"/>
                              </w:rPr>
                              <w:drawing>
                                <wp:inline distT="0" distB="0" distL="114300" distR="114300">
                                  <wp:extent cx="227330" cy="164465"/>
                                  <wp:effectExtent l="0" t="0" r="1270" b="3175"/>
                                  <wp:docPr id="39" name="Picture 8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Picture 8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330" cy="164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hint="default" w:ascii="Times New Roman" w:hAnsi="Times New Roman" w:eastAsia="SimSun"/>
                                <w:b/>
                                <w:bCs/>
                                <w:sz w:val="20"/>
                                <w:szCs w:val="20"/>
                              </w:rPr>
                              <w:t>github.com/Kidist-shimelis</w:t>
                            </w:r>
                          </w:p>
                          <w:p w14:paraId="5F7075F3">
                            <w:pPr>
                              <w:ind w:firstLine="402" w:firstLineChars="20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drawing>
                                <wp:inline distT="0" distB="0" distL="114300" distR="114300">
                                  <wp:extent cx="220980" cy="133985"/>
                                  <wp:effectExtent l="0" t="0" r="7620" b="3175"/>
                                  <wp:docPr id="1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980" cy="1339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default" w:ascii="Times New Roman" w:hAnsi="Times New Roman" w:eastAsia="SimSu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hint="default" w:ascii="Times New Roman" w:hAnsi="Times New Roman" w:eastAsia="Segoe UI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  <w:t>www.linkedin.com/in/kidist-shimelis</w:t>
                            </w:r>
                          </w:p>
                          <w:p w14:paraId="1A174169">
                            <w:pPr>
                              <w:ind w:firstLine="301" w:firstLineChars="150"/>
                              <w:jc w:val="left"/>
                              <w:rPr>
                                <w:rFonts w:hint="default" w:ascii="Times New Roman" w:hAnsi="Times New Roman" w:eastAsia="SimSu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C532DA7">
                            <w:pPr>
                              <w:ind w:firstLine="301" w:firstLineChars="150"/>
                              <w:jc w:val="left"/>
                              <w:rPr>
                                <w:rFonts w:hint="default" w:ascii="Times New Roman" w:hAnsi="Times New Roman" w:eastAsia="SimSun"/>
                                <w:b/>
                                <w:bCs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8" o:spid="_x0000_s1026" o:spt="202" type="#_x0000_t202" style="position:absolute;left:0pt;margin-left:267.9pt;margin-top:58.05pt;height:66.65pt;width:211.25pt;z-index:251668480;mso-width-relative:page;mso-height-relative:page;" fillcolor="#BFBFBF [2412]" filled="t" stroked="f" coordsize="21600,21600" o:gfxdata="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Jq0u/2wAAAAsBAAAPAAAAAAAAAAEAIAAAACIAAABkcnMvZG93bnJldi54bWxQSwEC&#10;FAAUAAAACACHTuJAkbqUDmMCAACzBAAADgAAAAAAAAABACAAAAAqAQAAZHJzL2Uyb0RvYy54bWxQ&#10;SwUGAAAAAAYABgBZAQAA/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4793FE4">
                      <w:pPr>
                        <w:ind w:firstLine="402" w:firstLineChars="20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drawing>
                          <wp:inline distT="0" distB="0" distL="114300" distR="114300">
                            <wp:extent cx="193040" cy="103505"/>
                            <wp:effectExtent l="0" t="0" r="5080" b="3175"/>
                            <wp:docPr id="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040" cy="103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404040" w:themeColor="text1" w:themeTint="BF"/>
                          <w:sz w:val="20"/>
                          <w:szCs w:val="2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: +251 986622329/ +2517631457</w:t>
                      </w:r>
                    </w:p>
                    <w:p w14:paraId="30B90585">
                      <w:pPr>
                        <w:ind w:firstLine="402" w:firstLineChars="20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drawing>
                          <wp:inline distT="0" distB="0" distL="114300" distR="114300">
                            <wp:extent cx="220980" cy="133985"/>
                            <wp:effectExtent l="0" t="0" r="7620" b="3175"/>
                            <wp:docPr id="2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" cy="13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: kidshimelis23@gmail.com</w:t>
                      </w:r>
                    </w:p>
                    <w:p w14:paraId="2152EBD1">
                      <w:pPr>
                        <w:ind w:firstLine="400" w:firstLineChars="200"/>
                        <w:jc w:val="left"/>
                        <w:rPr>
                          <w:rFonts w:hint="default" w:ascii="Times New Roman" w:hAnsi="Times New Roman" w:eastAsia="SimSu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SimSun" w:hAnsi="SimSun" w:eastAsia="SimSun" w:cs="SimSun"/>
                          <w:sz w:val="20"/>
                          <w:szCs w:val="20"/>
                        </w:rPr>
                        <w:drawing>
                          <wp:inline distT="0" distB="0" distL="114300" distR="114300">
                            <wp:extent cx="227330" cy="164465"/>
                            <wp:effectExtent l="0" t="0" r="1270" b="3175"/>
                            <wp:docPr id="39" name="Picture 8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Picture 8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330" cy="164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  <w:r>
                        <w:rPr>
                          <w:rFonts w:hint="default" w:ascii="Times New Roman" w:hAnsi="Times New Roman" w:eastAsia="SimSun"/>
                          <w:b/>
                          <w:bCs/>
                          <w:sz w:val="20"/>
                          <w:szCs w:val="20"/>
                        </w:rPr>
                        <w:t>github.com/Kidist-shimelis</w:t>
                      </w:r>
                    </w:p>
                    <w:p w14:paraId="5F7075F3">
                      <w:pPr>
                        <w:ind w:firstLine="402" w:firstLineChars="20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</w:rPr>
                        <w:drawing>
                          <wp:inline distT="0" distB="0" distL="114300" distR="114300">
                            <wp:extent cx="220980" cy="133985"/>
                            <wp:effectExtent l="0" t="0" r="7620" b="3175"/>
                            <wp:docPr id="1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980" cy="1339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default" w:ascii="Times New Roman" w:hAnsi="Times New Roman" w:eastAsia="SimSu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>:</w:t>
                      </w:r>
                      <w:r>
                        <w:rPr>
                          <w:rFonts w:hint="default" w:ascii="Times New Roman" w:hAnsi="Times New Roman" w:eastAsia="Segoe UI" w:cs="Times New Roman"/>
                          <w:b/>
                          <w:bCs/>
                          <w:i w:val="0"/>
                          <w:iCs w:val="0"/>
                          <w:caps w:val="0"/>
                          <w:spacing w:val="0"/>
                          <w:sz w:val="20"/>
                          <w:szCs w:val="20"/>
                          <w:shd w:val="clear" w:fill="FFFFFF"/>
                        </w:rPr>
                        <w:t>www.linkedin.com/in/kidist-shimelis</w:t>
                      </w:r>
                    </w:p>
                    <w:p w14:paraId="1A174169">
                      <w:pPr>
                        <w:ind w:firstLine="301" w:firstLineChars="150"/>
                        <w:jc w:val="left"/>
                        <w:rPr>
                          <w:rFonts w:hint="default" w:ascii="Times New Roman" w:hAnsi="Times New Roman" w:eastAsia="SimSun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C532DA7">
                      <w:pPr>
                        <w:ind w:firstLine="301" w:firstLineChars="150"/>
                        <w:jc w:val="left"/>
                        <w:rPr>
                          <w:rFonts w:hint="default" w:ascii="Times New Roman" w:hAnsi="Times New Roman" w:eastAsia="SimSun"/>
                          <w:b/>
                          <w:bCs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35560</wp:posOffset>
                </wp:positionV>
                <wp:extent cx="3000375" cy="511810"/>
                <wp:effectExtent l="0" t="0" r="1905" b="6350"/>
                <wp:wrapNone/>
                <wp:docPr id="2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5118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B186D">
                            <w:pPr>
                              <w:ind w:firstLine="301" w:firstLineChars="15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Kidist Shimelis Deribie</w:t>
                            </w:r>
                          </w:p>
                          <w:p w14:paraId="1703DDEB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864B10"/>
                                <w:kern w:val="0"/>
                                <w:sz w:val="20"/>
                                <w:szCs w:val="20"/>
                                <w:lang w:val="en-US" w:eastAsia="zh-CN" w:bidi="ar"/>
                              </w:rPr>
                              <w:t>Software Developer (Mobile app and Web developer)</w:t>
                            </w:r>
                          </w:p>
                          <w:p w14:paraId="4889F49F">
                            <w:pPr>
                              <w:ind w:firstLine="301" w:firstLineChars="150"/>
                              <w:jc w:val="left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8" o:spid="_x0000_s1026" o:spt="202" type="#_x0000_t202" style="position:absolute;left:0pt;margin-left:92.25pt;margin-top:2.8pt;height:40.3pt;width:236.25pt;z-index:251673600;mso-width-relative:page;mso-height-relative:page;" fillcolor="#BFBFBF [2412]" filled="t" stroked="f" coordsize="21600,21600" o:gfxdata="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Q2nRd1wAAAAgBAAAPAAAAAAAAAAEAIAAAACIAAABkcnMvZG93bnJldi54bWxQSwECFAAU&#10;AAAACACHTuJAsxxij2QCAACyBAAADgAAAAAAAAABACAAAAAmAQAAZHJzL2Uyb0RvYy54bWxQSwUG&#10;AAAAAAYABgBZAQAA/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D4B186D">
                      <w:pPr>
                        <w:ind w:firstLine="301" w:firstLineChars="15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/>
                        </w:rPr>
                        <w:t>Kidist Shimelis Deribie</w:t>
                      </w:r>
                    </w:p>
                    <w:p w14:paraId="1703DDEB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864B10"/>
                          <w:kern w:val="0"/>
                          <w:sz w:val="20"/>
                          <w:szCs w:val="20"/>
                          <w:lang w:val="en-US" w:eastAsia="zh-CN" w:bidi="ar"/>
                        </w:rPr>
                        <w:t>Software Developer (Mobile app and Web developer)</w:t>
                      </w:r>
                    </w:p>
                    <w:p w14:paraId="4889F49F">
                      <w:pPr>
                        <w:ind w:firstLine="301" w:firstLineChars="150"/>
                        <w:jc w:val="left"/>
                        <w:rPr>
                          <w:rFonts w:hint="default" w:ascii="Times New Roman" w:hAnsi="Times New Roman" w:cs="Times New Roman"/>
                          <w:b/>
                          <w:bCs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4055745</wp:posOffset>
                </wp:positionH>
                <wp:positionV relativeFrom="paragraph">
                  <wp:posOffset>6546850</wp:posOffset>
                </wp:positionV>
                <wp:extent cx="2459990" cy="200787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9990" cy="2007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D71F1">
                            <w:pPr>
                              <w:jc w:val="center"/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  <w:t>Soft Skills</w:t>
                            </w:r>
                          </w:p>
                          <w:p w14:paraId="4C79E0B8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/>
                                <w:color w:val="auto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>Team work</w:t>
                            </w:r>
                          </w:p>
                          <w:p w14:paraId="79BCA466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Adaptability </w:t>
                            </w:r>
                          </w:p>
                          <w:p w14:paraId="77B15B63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>Problem solving ability</w:t>
                            </w:r>
                          </w:p>
                          <w:p w14:paraId="5D58ACF5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Attention to detail </w:t>
                            </w:r>
                          </w:p>
                          <w:p w14:paraId="59A80928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Curiosity and continuous learning </w:t>
                            </w:r>
                          </w:p>
                          <w:p w14:paraId="28AD18CE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Time management </w:t>
                            </w:r>
                            <w:r>
                              <w:rPr>
                                <w:rFonts w:hint="default" w:ascii="Wingdings" w:hAnsi="Wingdings" w:eastAsia="SimSun" w:cs="Wingdings"/>
                                <w:b/>
                                <w:bCs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 </w:t>
                            </w:r>
                          </w:p>
                          <w:p w14:paraId="118D3F98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Effective Communication </w:t>
                            </w:r>
                          </w:p>
                          <w:p w14:paraId="5664E208">
                            <w:pPr>
                              <w:jc w:val="center"/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319.35pt;margin-top:515.5pt;height:158.1pt;width:193.7pt;z-index:251666432;mso-width-relative:page;mso-height-relative:page;" filled="f" stroked="f" coordsize="21600,21600" o:gfxdata="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llIEWt0AAAAOAQAADwAAAAAAAAABACAAAAAi&#10;AAAAZHJzL2Rvd25yZXYueG1sUEsBAhQAFAAAAAgAh07iQKKuurg+AgAAaQQAAA4AAAAAAAAAAQAg&#10;AAAALAEAAGRycy9lMm9Eb2MueG1sUEsFBgAAAAAGAAYAWQEAANw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EDD71F1">
                      <w:pPr>
                        <w:jc w:val="center"/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  <w:t>Soft Skills</w:t>
                      </w:r>
                    </w:p>
                    <w:p w14:paraId="4C79E0B8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/>
                          <w:color w:val="auto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>Team work</w:t>
                      </w:r>
                    </w:p>
                    <w:p w14:paraId="79BCA466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Adaptability </w:t>
                      </w:r>
                    </w:p>
                    <w:p w14:paraId="77B15B63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>Problem solving ability</w:t>
                      </w:r>
                    </w:p>
                    <w:p w14:paraId="5D58ACF5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Attention to detail </w:t>
                      </w:r>
                    </w:p>
                    <w:p w14:paraId="59A80928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Curiosity and continuous learning </w:t>
                      </w:r>
                    </w:p>
                    <w:p w14:paraId="28AD18CE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Time management </w:t>
                      </w:r>
                      <w:r>
                        <w:rPr>
                          <w:rFonts w:hint="default" w:ascii="Wingdings" w:hAnsi="Wingdings" w:eastAsia="SimSun" w:cs="Wingdings"/>
                          <w:b/>
                          <w:bCs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 </w:t>
                      </w:r>
                    </w:p>
                    <w:p w14:paraId="118D3F98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1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Effective Communication </w:t>
                      </w:r>
                    </w:p>
                    <w:p w14:paraId="5664E208">
                      <w:pPr>
                        <w:jc w:val="center"/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auto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2466340</wp:posOffset>
                </wp:positionH>
                <wp:positionV relativeFrom="paragraph">
                  <wp:posOffset>6548755</wp:posOffset>
                </wp:positionV>
                <wp:extent cx="1656080" cy="2065655"/>
                <wp:effectExtent l="4445" t="4445" r="15875" b="1778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2065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7BC804">
                            <w:pPr>
                              <w:rPr>
                                <w:rFonts w:hint="default" w:ascii="Hubot-Sans Black'" w:hAnsi="Hubot-Sans Black'" w:cs="Hubot-Sans Black'"/>
                                <w:b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>Proffesional Skills</w:t>
                            </w:r>
                            <w:r>
                              <w:rPr>
                                <w:rFonts w:hint="default" w:ascii="Hubot-Sans Black'" w:hAnsi="Hubot-Sans Black'" w:cs="Hubot-Sans Black'"/>
                                <w:b/>
                                <w:bCs/>
                                <w:color w:val="auto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 w14:paraId="7DE3942E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JavaScript </w:t>
                            </w:r>
                            <w:r>
                              <w:rPr>
                                <w:rFonts w:hint="default" w:ascii="Wingdings" w:hAnsi="Wingdings" w:eastAsia="SimSun" w:cs="Wingdings"/>
                                <w:b/>
                                <w:bCs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 </w:t>
                            </w:r>
                          </w:p>
                          <w:p w14:paraId="7094BEAA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/>
                                <w:color w:val="auto"/>
                                <w:sz w:val="21"/>
                                <w:szCs w:val="21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JavaFX,OOP </w:t>
                            </w:r>
                          </w:p>
                          <w:p w14:paraId="02629C7E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React,C++  </w:t>
                            </w:r>
                          </w:p>
                          <w:p w14:paraId="10F327CA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 xml:space="preserve">React Native </w:t>
                            </w:r>
                          </w:p>
                          <w:p w14:paraId="7B58E8AC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>PHP,HTML,CSS</w:t>
                            </w:r>
                          </w:p>
                          <w:p w14:paraId="2E95F6D2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color w:val="auto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>Bootstrap</w:t>
                            </w:r>
                          </w:p>
                          <w:p w14:paraId="1DDA9B57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Hubot-Sans Black'" w:hAnsi="Hubot-Sans Black'" w:cs="Hubot-Sans Black'"/>
                                <w:b/>
                                <w:bCs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auto"/>
                                <w:kern w:val="0"/>
                                <w:sz w:val="21"/>
                                <w:szCs w:val="21"/>
                                <w:lang w:val="en-US" w:eastAsia="zh-CN" w:bidi="ar"/>
                              </w:rPr>
                              <w:t>UI design,MySQL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26" o:spt="202" type="#_x0000_t202" style="position:absolute;left:0pt;margin-left:194.2pt;margin-top:515.65pt;height:162.65pt;width:130.4pt;z-index:251665408;mso-width-relative:page;mso-height-relative:page;" fillcolor="#BFBFBF [2412]" filled="t" stroked="t" coordsize="21600,21600" o:gfxdata="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HNoYtTbAAAADQEAAA8AAAAAAAAAAQAg&#10;AAAAIgAAAGRycy9kb3ducmV2LnhtbFBLAQIUABQAAAAIAIdO4kBxM1jbfQIAABYFAAAOAAAAAAAA&#10;AAEAIAAAACoBAABkcnMvZTJvRG9jLnhtbFBLBQYAAAAABgAGAFkBAAAZBgAAAAA=&#10;">
                <v:fill on="t" focussize="0,0"/>
                <v:stroke weight="0.5pt" color="#9DC3E6 [1940]" joinstyle="round"/>
                <v:imagedata o:title=""/>
                <o:lock v:ext="edit" aspectratio="f"/>
                <v:textbox>
                  <w:txbxContent>
                    <w:p w14:paraId="667BC804">
                      <w:pPr>
                        <w:rPr>
                          <w:rFonts w:hint="default" w:ascii="Hubot-Sans Black'" w:hAnsi="Hubot-Sans Black'" w:cs="Hubot-Sans Black'"/>
                          <w:b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>Proffesional Skills</w:t>
                      </w:r>
                      <w:r>
                        <w:rPr>
                          <w:rFonts w:hint="default" w:ascii="Hubot-Sans Black'" w:hAnsi="Hubot-Sans Black'" w:cs="Hubot-Sans Black'"/>
                          <w:b/>
                          <w:bCs/>
                          <w:color w:val="auto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</w:p>
                    <w:p w14:paraId="7DE3942E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JavaScript </w:t>
                      </w:r>
                      <w:r>
                        <w:rPr>
                          <w:rFonts w:hint="default" w:ascii="Wingdings" w:hAnsi="Wingdings" w:eastAsia="SimSun" w:cs="Wingdings"/>
                          <w:b/>
                          <w:bCs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 </w:t>
                      </w:r>
                    </w:p>
                    <w:p w14:paraId="7094BEAA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/>
                          <w:color w:val="auto"/>
                          <w:sz w:val="21"/>
                          <w:szCs w:val="21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JavaFX,OOP </w:t>
                      </w:r>
                    </w:p>
                    <w:p w14:paraId="02629C7E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React,C++  </w:t>
                      </w:r>
                    </w:p>
                    <w:p w14:paraId="10F327CA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 xml:space="preserve">React Native </w:t>
                      </w:r>
                    </w:p>
                    <w:p w14:paraId="7B58E8AC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>PHP,HTML,CSS</w:t>
                      </w:r>
                    </w:p>
                    <w:p w14:paraId="2E95F6D2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color w:val="auto"/>
                          <w:sz w:val="21"/>
                          <w:szCs w:val="21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>Bootstrap</w:t>
                      </w:r>
                    </w:p>
                    <w:p w14:paraId="1DDA9B57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2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Hubot-Sans Black'" w:hAnsi="Hubot-Sans Black'" w:cs="Hubot-Sans Black'"/>
                          <w:b/>
                          <w:bCs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auto"/>
                          <w:kern w:val="0"/>
                          <w:sz w:val="21"/>
                          <w:szCs w:val="21"/>
                          <w:lang w:val="en-US" w:eastAsia="zh-CN" w:bidi="ar"/>
                        </w:rPr>
                        <w:t>UI design,MySQL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4177030</wp:posOffset>
                </wp:positionH>
                <wp:positionV relativeFrom="paragraph">
                  <wp:posOffset>3683000</wp:posOffset>
                </wp:positionV>
                <wp:extent cx="2383790" cy="173355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790" cy="173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97813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Artificial intelligence </w:t>
                            </w:r>
                          </w:p>
                          <w:p w14:paraId="6FDD14BF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Object oriented programming </w:t>
                            </w:r>
                          </w:p>
                          <w:p w14:paraId="3D69005D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Web programming </w:t>
                            </w:r>
                          </w:p>
                          <w:p w14:paraId="5E5E806B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C++  </w:t>
                            </w:r>
                          </w:p>
                          <w:p w14:paraId="5FBB53B7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Machine Learning </w:t>
                            </w:r>
                          </w:p>
                          <w:p w14:paraId="24FBEA08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Final year Project I and II </w:t>
                            </w:r>
                          </w:p>
                          <w:p w14:paraId="66400FA5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System Admin &amp;Networking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6" o:spid="_x0000_s1026" o:spt="202" type="#_x0000_t202" style="position:absolute;left:0pt;margin-left:328.9pt;margin-top:290pt;height:136.5pt;width:187.7pt;z-index:251672576;mso-width-relative:page;mso-height-relative:page;" filled="f" stroked="f" coordsize="21600,21600" o:gfxdata="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DMgq63AAAAAwBAAAPAAAAAAAAAAEAIAAAACIA&#10;AABkcnMvZG93bnJldi54bWxQSwECFAAUAAAACACHTuJAHDJK7D4CAABp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F097813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Artificial intelligence </w:t>
                      </w:r>
                    </w:p>
                    <w:p w14:paraId="6FDD14BF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Object oriented programming </w:t>
                      </w:r>
                    </w:p>
                    <w:p w14:paraId="3D69005D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Web programming </w:t>
                      </w:r>
                    </w:p>
                    <w:p w14:paraId="5E5E806B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C++  </w:t>
                      </w:r>
                    </w:p>
                    <w:p w14:paraId="5FBB53B7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Machine Learning </w:t>
                      </w:r>
                    </w:p>
                    <w:p w14:paraId="24FBEA08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Final year Project I and II </w:t>
                      </w:r>
                    </w:p>
                    <w:p w14:paraId="66400FA5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3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System Admin &amp;Networking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2456180</wp:posOffset>
                </wp:positionH>
                <wp:positionV relativeFrom="paragraph">
                  <wp:posOffset>3473450</wp:posOffset>
                </wp:positionV>
                <wp:extent cx="3528060" cy="2949575"/>
                <wp:effectExtent l="0" t="0" r="0" b="0"/>
                <wp:wrapNone/>
                <wp:docPr id="33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4425" y="5535295"/>
                          <a:ext cx="3528060" cy="294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4BC6A">
                            <w:pPr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Basic Courses that I have experienced with</w:t>
                            </w:r>
                          </w:p>
                          <w:p w14:paraId="47E4FAD0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Software engineering </w:t>
                            </w:r>
                          </w:p>
                          <w:p w14:paraId="1C0B1729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Database </w:t>
                            </w:r>
                          </w:p>
                          <w:p w14:paraId="2AB2903D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Compiler Design </w:t>
                            </w:r>
                          </w:p>
                          <w:p w14:paraId="1C2BF632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Data Structure</w:t>
                            </w:r>
                          </w:p>
                          <w:p w14:paraId="5E039656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Research Methods </w:t>
                            </w:r>
                          </w:p>
                          <w:p w14:paraId="165FE33A"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suppressLineNumbers w:val="0"/>
                              <w:ind w:left="420" w:leftChars="0" w:hanging="420" w:firstLineChars="0"/>
                              <w:jc w:val="left"/>
                              <w:rPr>
                                <w:rFonts w:hint="default"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/>
                                <w:kern w:val="0"/>
                                <w:sz w:val="24"/>
                                <w:szCs w:val="24"/>
                                <w:lang w:val="en-US" w:eastAsia="zh-CN" w:bidi="ar"/>
                              </w:rPr>
                              <w:t>Emerging technologies</w:t>
                            </w:r>
                          </w:p>
                          <w:p w14:paraId="4EF2E56C">
                            <w:pPr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i w:val="0"/>
                                <w:iCs w:val="0"/>
                                <w:caps w:val="0"/>
                                <w:color w:val="45475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  <w:p w14:paraId="693CC7A0">
                            <w:pPr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i w:val="0"/>
                                <w:iCs w:val="0"/>
                                <w:caps w:val="0"/>
                                <w:color w:val="45475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  <w:p w14:paraId="2D21D996">
                            <w:pPr>
                              <w:jc w:val="left"/>
                              <w:rPr>
                                <w:rStyle w:val="5"/>
                                <w:rFonts w:hint="default" w:ascii="Times New Roman" w:hAnsi="Times New Roman" w:cs="Times New Roman"/>
                                <w:b w:val="0"/>
                                <w:bCs w:val="0"/>
                              </w:rPr>
                            </w:pPr>
                          </w:p>
                          <w:p w14:paraId="435EEE98">
                            <w:pPr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i w:val="0"/>
                                <w:iCs w:val="0"/>
                                <w:caps w:val="0"/>
                                <w:color w:val="454753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Style w:val="5"/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Additionally, I have hands-on experience with </w:t>
                            </w:r>
                            <w:r>
                              <w:rPr>
                                <w:rStyle w:val="5"/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laravel project</w:t>
                            </w:r>
                            <w:r>
                              <w:rPr>
                                <w:rStyle w:val="5"/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s and </w:t>
                            </w:r>
                            <w:r>
                              <w:rPr>
                                <w:rStyle w:val="5"/>
                                <w:rFonts w:hint="default" w:ascii="Times New Roman" w:hAnsi="Times New Roman" w:cs="Times New Roman"/>
                                <w:b w:val="0"/>
                                <w:bCs w:val="0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I have also developed tourism management system for Awi Zone as a final year project in turn helped me to develop so much coding and collabotative team work skills </w:t>
                            </w:r>
                            <w:r>
                              <w:rPr>
                                <w:rStyle w:val="5"/>
                                <w:rFonts w:hint="default" w:ascii="Times New Roman" w:hAnsi="Times New Roman" w:cs="Times New Roman"/>
                                <w:b w:val="0"/>
                                <w:bCs w:val="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193.4pt;margin-top:273.5pt;height:232.25pt;width:277.8pt;z-index:251671552;mso-width-relative:page;mso-height-relative:page;" filled="f" stroked="f" coordsize="21600,21600" o:gfxdata="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u34Es3AAAAAwBAAAP&#10;AAAAAAAAAAEAIAAAACIAAABkcnMvZG93bnJldi54bWxQSwECFAAUAAAACACHTuJA+6vR7U0CAAB1&#10;BAAADgAAAAAAAAABACAAAAArAQAAZHJzL2Uyb0RvYy54bWxQSwUGAAAAAAYABgBZAQAA6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FA4BC6A">
                      <w:pPr>
                        <w:jc w:val="left"/>
                        <w:rPr>
                          <w:rFonts w:hint="default" w:ascii="Times New Roman" w:hAnsi="Times New Roman" w:eastAsia="SimSun" w:cs="Times New Roman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Basic Courses that I have experienced with</w:t>
                      </w:r>
                    </w:p>
                    <w:p w14:paraId="47E4FAD0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4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cs="Times New Roma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Software engineering </w:t>
                      </w:r>
                    </w:p>
                    <w:p w14:paraId="1C0B1729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4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cs="Times New Roma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Database </w:t>
                      </w:r>
                    </w:p>
                    <w:p w14:paraId="2AB2903D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4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cs="Times New Roma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Compiler Design </w:t>
                      </w:r>
                    </w:p>
                    <w:p w14:paraId="1C2BF632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4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cs="Times New Roma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Data Structure</w:t>
                      </w:r>
                    </w:p>
                    <w:p w14:paraId="5E039656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4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cs="Times New Roman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 xml:space="preserve">Research Methods </w:t>
                      </w:r>
                    </w:p>
                    <w:p w14:paraId="165FE33A"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4"/>
                        </w:numPr>
                        <w:suppressLineNumbers w:val="0"/>
                        <w:ind w:left="420" w:leftChars="0" w:hanging="420" w:firstLineChars="0"/>
                        <w:jc w:val="left"/>
                        <w:rPr>
                          <w:rFonts w:hint="default"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/>
                          <w:kern w:val="0"/>
                          <w:sz w:val="24"/>
                          <w:szCs w:val="24"/>
                          <w:lang w:val="en-US" w:eastAsia="zh-CN" w:bidi="ar"/>
                        </w:rPr>
                        <w:t>Emerging technologies</w:t>
                      </w:r>
                    </w:p>
                    <w:p w14:paraId="4EF2E56C">
                      <w:pPr>
                        <w:jc w:val="left"/>
                        <w:rPr>
                          <w:rFonts w:hint="default" w:ascii="Times New Roman" w:hAnsi="Times New Roman" w:eastAsia="SimSun" w:cs="Times New Roman"/>
                          <w:i w:val="0"/>
                          <w:iCs w:val="0"/>
                          <w:caps w:val="0"/>
                          <w:color w:val="45475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</w:p>
                    <w:p w14:paraId="693CC7A0">
                      <w:pPr>
                        <w:jc w:val="left"/>
                        <w:rPr>
                          <w:rFonts w:hint="default" w:ascii="Times New Roman" w:hAnsi="Times New Roman" w:eastAsia="SimSun" w:cs="Times New Roman"/>
                          <w:i w:val="0"/>
                          <w:iCs w:val="0"/>
                          <w:caps w:val="0"/>
                          <w:color w:val="45475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</w:p>
                    <w:p w14:paraId="2D21D996">
                      <w:pPr>
                        <w:jc w:val="left"/>
                        <w:rPr>
                          <w:rStyle w:val="5"/>
                          <w:rFonts w:hint="default" w:ascii="Times New Roman" w:hAnsi="Times New Roman" w:cs="Times New Roman"/>
                          <w:b w:val="0"/>
                          <w:bCs w:val="0"/>
                        </w:rPr>
                      </w:pPr>
                    </w:p>
                    <w:p w14:paraId="435EEE98">
                      <w:pPr>
                        <w:jc w:val="left"/>
                        <w:rPr>
                          <w:rFonts w:hint="default" w:ascii="Times New Roman" w:hAnsi="Times New Roman" w:eastAsia="SimSun" w:cs="Times New Roman"/>
                          <w:i w:val="0"/>
                          <w:iCs w:val="0"/>
                          <w:caps w:val="0"/>
                          <w:color w:val="454753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Style w:val="5"/>
                          <w:rFonts w:hint="default" w:ascii="Times New Roman" w:hAnsi="Times New Roman" w:cs="Times New Roman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Additionally, I have hands-on experience with </w:t>
                      </w:r>
                      <w:r>
                        <w:rPr>
                          <w:rStyle w:val="5"/>
                          <w:rFonts w:hint="default" w:ascii="Times New Roman" w:hAnsi="Times New Roman" w:cs="Times New Roman"/>
                          <w:b w:val="0"/>
                          <w:bCs w:val="0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laravel project</w:t>
                      </w:r>
                      <w:r>
                        <w:rPr>
                          <w:rStyle w:val="5"/>
                          <w:rFonts w:hint="default" w:ascii="Times New Roman" w:hAnsi="Times New Roman" w:cs="Times New Roman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s and </w:t>
                      </w:r>
                      <w:r>
                        <w:rPr>
                          <w:rStyle w:val="5"/>
                          <w:rFonts w:hint="default" w:ascii="Times New Roman" w:hAnsi="Times New Roman" w:cs="Times New Roman"/>
                          <w:b w:val="0"/>
                          <w:bCs w:val="0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I have also developed tourism management system for Awi Zone as a final year project in turn helped me to develop so much coding and collabotative team work skills </w:t>
                      </w:r>
                      <w:r>
                        <w:rPr>
                          <w:rStyle w:val="5"/>
                          <w:rFonts w:hint="default" w:ascii="Times New Roman" w:hAnsi="Times New Roman" w:cs="Times New Roman"/>
                          <w:b w:val="0"/>
                          <w:bCs w:val="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2511425</wp:posOffset>
                </wp:positionH>
                <wp:positionV relativeFrom="paragraph">
                  <wp:posOffset>2059305</wp:posOffset>
                </wp:positionV>
                <wp:extent cx="2072640" cy="450850"/>
                <wp:effectExtent l="4445" t="4445" r="10795" b="1714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4508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79869">
                            <w:pPr>
                              <w:rPr>
                                <w:rFonts w:hint="eastAsia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F6921F"/>
                                <w:spacing w:val="0"/>
                                <w:sz w:val="44"/>
                                <w:szCs w:val="4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F6921F"/>
                                <w:spacing w:val="0"/>
                                <w:sz w:val="44"/>
                                <w:szCs w:val="44"/>
                                <w:shd w:val="clear" w:fill="FFFFFF"/>
                                <w:lang w:val="en-US" w:eastAsia="zh-CN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197.75pt;margin-top:162.15pt;height:35.5pt;width:163.2pt;z-index:251669504;mso-width-relative:page;mso-height-relative:page;" fillcolor="#E7E6E6 [3214]" filled="t" stroked="t" coordsize="21600,21600" o:gfxdata="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D9zsNncAAAA&#10;CwEAAA8AAAAAAAAAAQAgAAAAIgAAAGRycy9kb3ducmV2LnhtbFBLAQIUABQAAAAIAIdO4kAOhH4n&#10;UgIAALoEAAAOAAAAAAAAAAEAIAAAACsBAABkcnMvZTJvRG9jLnhtbFBLBQYAAAAABgAGAFkBAADv&#10;BQAAAAA=&#10;">
                <v:fill on="t" focussize="0,0"/>
                <v:stroke weight="0.5pt" color="#E7E6E6 [3214]" joinstyle="round"/>
                <v:imagedata o:title=""/>
                <o:lock v:ext="edit" aspectratio="f"/>
                <v:textbox>
                  <w:txbxContent>
                    <w:p w14:paraId="10179869">
                      <w:pPr>
                        <w:rPr>
                          <w:rFonts w:hint="eastAsia" w:ascii="Hubot-Sans Black" w:hAnsi="Hubot-Sans Black" w:eastAsia="SimSun" w:cs="Hubot-Sans Black"/>
                          <w:i w:val="0"/>
                          <w:iCs w:val="0"/>
                          <w:caps w:val="0"/>
                          <w:color w:val="F6921F"/>
                          <w:spacing w:val="0"/>
                          <w:sz w:val="44"/>
                          <w:szCs w:val="4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SimSun" w:cs="Hubot-Sans Black"/>
                          <w:i w:val="0"/>
                          <w:iCs w:val="0"/>
                          <w:caps w:val="0"/>
                          <w:color w:val="F6921F"/>
                          <w:spacing w:val="0"/>
                          <w:sz w:val="44"/>
                          <w:szCs w:val="44"/>
                          <w:shd w:val="clear" w:fill="FFFFFF"/>
                          <w:lang w:val="en-US" w:eastAsia="zh-CN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2513330</wp:posOffset>
                </wp:positionH>
                <wp:positionV relativeFrom="paragraph">
                  <wp:posOffset>2795905</wp:posOffset>
                </wp:positionV>
                <wp:extent cx="3606800" cy="72326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76980" y="4984750"/>
                          <a:ext cx="3606800" cy="723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DF95B">
                            <w:pPr>
                              <w:jc w:val="left"/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Graduated from Injibara Univesity at 2025 GC </w:t>
                            </w:r>
                            <w:r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</w:t>
                            </w:r>
                            <w:r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ith the bachlor degree of Computer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197.9pt;margin-top:220.15pt;height:56.95pt;width:284pt;z-index:251670528;mso-width-relative:page;mso-height-relative:page;" fillcolor="#BFBFBF [2412]" filled="t" stroked="f" coordsize="21600,21600" o:gfxdata="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5PI2Z9wAAAALAQAADwAAAAAAAAABACAAAAAiAAAAZHJzL2Rvd25y&#10;ZXYueG1sUEsBAhQAFAAAAAgAh07iQDMnFflsAgAAvwQAAA4AAAAAAAAAAQAgAAAAKwEAAGRycy9l&#10;Mm9Eb2MueG1sUEsFBgAAAAAGAAYAWQEAAAkG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3F9DF95B">
                      <w:pPr>
                        <w:jc w:val="left"/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Graduated from Injibara Univesity at 2025 GC </w:t>
                      </w:r>
                      <w:r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olor w:val="000000" w:themeColor="text1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W</w:t>
                      </w:r>
                      <w:r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ith the bachlor degree of Computer science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-398780</wp:posOffset>
                </wp:positionH>
                <wp:positionV relativeFrom="paragraph">
                  <wp:posOffset>7002145</wp:posOffset>
                </wp:positionV>
                <wp:extent cx="2325370" cy="25685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370" cy="2568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FFBD4">
                            <w:pPr>
                              <w:jc w:val="both"/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Personal information</w:t>
                            </w:r>
                          </w:p>
                          <w:p w14:paraId="4E9C35F8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Name - Kidist Shimelis</w:t>
                            </w:r>
                            <w:r>
                              <w:rPr>
                                <w:rFonts w:ascii="Wingdings" w:hAnsi="Wingdings" w:eastAsia="SimSun" w:cs="Wingdings"/>
                                <w:b/>
                                <w:bCs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</w:p>
                          <w:p w14:paraId="30EEA765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Nationality - Ethiopian </w:t>
                            </w:r>
                          </w:p>
                          <w:p w14:paraId="4AE64637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Date of birth -Aug 18,2002 G.C </w:t>
                            </w:r>
                          </w:p>
                          <w:p w14:paraId="61A7457B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Gender - Female</w:t>
                            </w:r>
                            <w:r>
                              <w:rPr>
                                <w:rFonts w:hint="default" w:ascii="Wingdings" w:hAnsi="Wingdings" w:eastAsia="SimSun" w:cs="Wingdings"/>
                                <w:b/>
                                <w:bCs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</w:t>
                            </w:r>
                          </w:p>
                          <w:p w14:paraId="3B4047AA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Martial states - single </w:t>
                            </w:r>
                          </w:p>
                          <w:p w14:paraId="73119350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Health states - Very good </w:t>
                            </w:r>
                          </w:p>
                          <w:p w14:paraId="7F2ACC02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Criminal record - None</w:t>
                            </w:r>
                          </w:p>
                          <w:p w14:paraId="60D72BD2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CGPA -3.73/4.00</w:t>
                            </w:r>
                          </w:p>
                          <w:p w14:paraId="2F0915E6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National Exit exam Result - 86/100</w:t>
                            </w:r>
                          </w:p>
                          <w:p w14:paraId="34640D87"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eastAsia="SimSun" w:cs="Times New Roman"/>
                                <w:color w:val="000000" w:themeColor="text1"/>
                                <w:kern w:val="0"/>
                                <w:sz w:val="19"/>
                                <w:szCs w:val="19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Hobby - Music and Art</w:t>
                            </w:r>
                          </w:p>
                          <w:p w14:paraId="48CC424E">
                            <w:pPr>
                              <w:jc w:val="both"/>
                              <w:rPr>
                                <w:rFonts w:hint="default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6" o:spt="202" type="#_x0000_t202" style="position:absolute;left:0pt;margin-left:-31.4pt;margin-top:551.35pt;height:202.25pt;width:183.1pt;z-index:251664384;mso-width-relative:page;mso-height-relative:page;" filled="f" stroked="f" coordsize="21600,21600" o:gfxdata="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OvBwM3QAAAA0BAAAPAAAAAAAAAAEAIAAAACIA&#10;AABkcnMvZG93bnJldi54bWxQSwECFAAUAAAACACHTuJAXjfLKz0CAABp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FDFFBD4">
                      <w:pPr>
                        <w:jc w:val="both"/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Personal information</w:t>
                      </w:r>
                    </w:p>
                    <w:p w14:paraId="4E9C35F8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Name - Kidist Shimelis</w:t>
                      </w:r>
                      <w:r>
                        <w:rPr>
                          <w:rFonts w:ascii="Wingdings" w:hAnsi="Wingdings" w:eastAsia="SimSun" w:cs="Wingdings"/>
                          <w:b/>
                          <w:bCs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</w:p>
                    <w:p w14:paraId="30EEA765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Nationality - Ethiopian </w:t>
                      </w:r>
                    </w:p>
                    <w:p w14:paraId="4AE64637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Date of birth -Aug 18,2002 G.C </w:t>
                      </w:r>
                    </w:p>
                    <w:p w14:paraId="61A7457B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Gender - Female</w:t>
                      </w:r>
                      <w:r>
                        <w:rPr>
                          <w:rFonts w:hint="default" w:ascii="Wingdings" w:hAnsi="Wingdings" w:eastAsia="SimSun" w:cs="Wingdings"/>
                          <w:b/>
                          <w:bCs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</w:t>
                      </w:r>
                    </w:p>
                    <w:p w14:paraId="3B4047AA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Martial states - single </w:t>
                      </w:r>
                    </w:p>
                    <w:p w14:paraId="73119350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Health states - Very good </w:t>
                      </w:r>
                    </w:p>
                    <w:p w14:paraId="7F2ACC02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Criminal record - None</w:t>
                      </w:r>
                    </w:p>
                    <w:p w14:paraId="60D72BD2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CGPA -3.73/4.00</w:t>
                      </w:r>
                    </w:p>
                    <w:p w14:paraId="2F0915E6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National Exit exam Result - 86/100</w:t>
                      </w:r>
                    </w:p>
                    <w:p w14:paraId="34640D87"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eastAsia="SimSun" w:cs="Times New Roman"/>
                          <w:color w:val="000000" w:themeColor="text1"/>
                          <w:kern w:val="0"/>
                          <w:sz w:val="19"/>
                          <w:szCs w:val="19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Hobby - Music and Art</w:t>
                      </w:r>
                    </w:p>
                    <w:p w14:paraId="48CC424E">
                      <w:pPr>
                        <w:jc w:val="both"/>
                        <w:rPr>
                          <w:rFonts w:hint="default" w:ascii="Hubot-Sans Black" w:hAnsi="Hubot-Sans Black" w:eastAsia="SimSun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-764540</wp:posOffset>
                </wp:positionH>
                <wp:positionV relativeFrom="paragraph">
                  <wp:posOffset>-226695</wp:posOffset>
                </wp:positionV>
                <wp:extent cx="6873875" cy="10304780"/>
                <wp:effectExtent l="0" t="0" r="14605" b="12700"/>
                <wp:wrapNone/>
                <wp:docPr id="457" name="组合 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3875" cy="10304780"/>
                          <a:chOff x="1200833" y="0"/>
                          <a:chExt cx="4896754" cy="6859691"/>
                        </a:xfrm>
                      </wpg:grpSpPr>
                      <wps:wsp>
                        <wps:cNvPr id="458" name="AutoShape 2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201738" y="0"/>
                            <a:ext cx="4894262" cy="68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201738" y="4763"/>
                            <a:ext cx="4894262" cy="685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200833" y="625607"/>
                            <a:ext cx="2258161" cy="6234084"/>
                          </a:xfrm>
                          <a:prstGeom prst="rect">
                            <a:avLst/>
                          </a:prstGeom>
                          <a:solidFill>
                            <a:srgbClr val="7EA5C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201738" y="79375"/>
                            <a:ext cx="2162175" cy="6777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3" name="Freeform 29"/>
                        <wps:cNvSpPr/>
                        <wps:spPr bwMode="auto">
                          <a:xfrm>
                            <a:off x="1201738" y="0"/>
                            <a:ext cx="4895849" cy="1311275"/>
                          </a:xfrm>
                          <a:custGeom>
                            <a:avLst/>
                            <a:gdLst>
                              <a:gd name="T0" fmla="*/ 3084 w 3084"/>
                              <a:gd name="T1" fmla="*/ 0 h 826"/>
                              <a:gd name="T2" fmla="*/ 0 w 3084"/>
                              <a:gd name="T3" fmla="*/ 0 h 826"/>
                              <a:gd name="T4" fmla="*/ 0 w 3084"/>
                              <a:gd name="T5" fmla="*/ 826 h 826"/>
                              <a:gd name="T6" fmla="*/ 0 w 3084"/>
                              <a:gd name="T7" fmla="*/ 826 h 826"/>
                              <a:gd name="T8" fmla="*/ 0 w 3084"/>
                              <a:gd name="T9" fmla="*/ 50 h 826"/>
                              <a:gd name="T10" fmla="*/ 0 w 3084"/>
                              <a:gd name="T11" fmla="*/ 50 h 826"/>
                              <a:gd name="T12" fmla="*/ 0 w 3084"/>
                              <a:gd name="T13" fmla="*/ 3 h 826"/>
                              <a:gd name="T14" fmla="*/ 3083 w 3084"/>
                              <a:gd name="T15" fmla="*/ 3 h 826"/>
                              <a:gd name="T16" fmla="*/ 3083 w 3084"/>
                              <a:gd name="T17" fmla="*/ 826 h 826"/>
                              <a:gd name="T18" fmla="*/ 3084 w 3084"/>
                              <a:gd name="T19" fmla="*/ 826 h 826"/>
                              <a:gd name="T20" fmla="*/ 3084 w 3084"/>
                              <a:gd name="T21" fmla="*/ 0 h 8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84" h="826">
                                <a:moveTo>
                                  <a:pt x="30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0" y="826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3"/>
                                </a:lnTo>
                                <a:lnTo>
                                  <a:pt x="3083" y="3"/>
                                </a:lnTo>
                                <a:lnTo>
                                  <a:pt x="3083" y="826"/>
                                </a:lnTo>
                                <a:lnTo>
                                  <a:pt x="3084" y="826"/>
                                </a:lnTo>
                                <a:lnTo>
                                  <a:pt x="3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9DB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4" name="Freeform 30"/>
                        <wps:cNvSpPr/>
                        <wps:spPr bwMode="auto">
                          <a:xfrm>
                            <a:off x="1201738" y="0"/>
                            <a:ext cx="4895849" cy="1311275"/>
                          </a:xfrm>
                          <a:custGeom>
                            <a:avLst/>
                            <a:gdLst>
                              <a:gd name="T0" fmla="*/ 3084 w 3084"/>
                              <a:gd name="T1" fmla="*/ 0 h 826"/>
                              <a:gd name="T2" fmla="*/ 0 w 3084"/>
                              <a:gd name="T3" fmla="*/ 0 h 826"/>
                              <a:gd name="T4" fmla="*/ 0 w 3084"/>
                              <a:gd name="T5" fmla="*/ 826 h 826"/>
                              <a:gd name="T6" fmla="*/ 0 w 3084"/>
                              <a:gd name="T7" fmla="*/ 826 h 826"/>
                              <a:gd name="T8" fmla="*/ 0 w 3084"/>
                              <a:gd name="T9" fmla="*/ 50 h 826"/>
                              <a:gd name="T10" fmla="*/ 0 w 3084"/>
                              <a:gd name="T11" fmla="*/ 50 h 826"/>
                              <a:gd name="T12" fmla="*/ 0 w 3084"/>
                              <a:gd name="T13" fmla="*/ 3 h 826"/>
                              <a:gd name="T14" fmla="*/ 3083 w 3084"/>
                              <a:gd name="T15" fmla="*/ 3 h 826"/>
                              <a:gd name="T16" fmla="*/ 3083 w 3084"/>
                              <a:gd name="T17" fmla="*/ 826 h 826"/>
                              <a:gd name="T18" fmla="*/ 3084 w 3084"/>
                              <a:gd name="T19" fmla="*/ 826 h 826"/>
                              <a:gd name="T20" fmla="*/ 3084 w 3084"/>
                              <a:gd name="T21" fmla="*/ 0 h 8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84" h="826">
                                <a:moveTo>
                                  <a:pt x="30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6"/>
                                </a:lnTo>
                                <a:lnTo>
                                  <a:pt x="0" y="826"/>
                                </a:lnTo>
                                <a:lnTo>
                                  <a:pt x="0" y="50"/>
                                </a:lnTo>
                                <a:lnTo>
                                  <a:pt x="0" y="50"/>
                                </a:lnTo>
                                <a:lnTo>
                                  <a:pt x="0" y="3"/>
                                </a:lnTo>
                                <a:lnTo>
                                  <a:pt x="3083" y="3"/>
                                </a:lnTo>
                                <a:lnTo>
                                  <a:pt x="3083" y="826"/>
                                </a:lnTo>
                                <a:lnTo>
                                  <a:pt x="3084" y="826"/>
                                </a:lnTo>
                                <a:lnTo>
                                  <a:pt x="308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5" name="Freeform 35"/>
                        <wps:cNvSpPr/>
                        <wps:spPr bwMode="auto">
                          <a:xfrm>
                            <a:off x="1201738" y="0"/>
                            <a:ext cx="4895849" cy="1509713"/>
                          </a:xfrm>
                          <a:custGeom>
                            <a:avLst/>
                            <a:gdLst>
                              <a:gd name="T0" fmla="*/ 0 w 3084"/>
                              <a:gd name="T1" fmla="*/ 0 h 951"/>
                              <a:gd name="T2" fmla="*/ 0 w 3084"/>
                              <a:gd name="T3" fmla="*/ 826 h 951"/>
                              <a:gd name="T4" fmla="*/ 574 w 3084"/>
                              <a:gd name="T5" fmla="*/ 826 h 951"/>
                              <a:gd name="T6" fmla="*/ 771 w 3084"/>
                              <a:gd name="T7" fmla="*/ 951 h 951"/>
                              <a:gd name="T8" fmla="*/ 966 w 3084"/>
                              <a:gd name="T9" fmla="*/ 826 h 951"/>
                              <a:gd name="T10" fmla="*/ 1542 w 3084"/>
                              <a:gd name="T11" fmla="*/ 826 h 951"/>
                              <a:gd name="T12" fmla="*/ 3084 w 3084"/>
                              <a:gd name="T13" fmla="*/ 826 h 951"/>
                              <a:gd name="T14" fmla="*/ 3084 w 3084"/>
                              <a:gd name="T15" fmla="*/ 0 h 951"/>
                              <a:gd name="T16" fmla="*/ 0 w 3084"/>
                              <a:gd name="T17" fmla="*/ 0 h 9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3084" h="951">
                                <a:moveTo>
                                  <a:pt x="0" y="0"/>
                                </a:moveTo>
                                <a:lnTo>
                                  <a:pt x="0" y="826"/>
                                </a:lnTo>
                                <a:lnTo>
                                  <a:pt x="574" y="826"/>
                                </a:lnTo>
                                <a:lnTo>
                                  <a:pt x="771" y="951"/>
                                </a:lnTo>
                                <a:lnTo>
                                  <a:pt x="966" y="826"/>
                                </a:lnTo>
                                <a:lnTo>
                                  <a:pt x="1542" y="826"/>
                                </a:lnTo>
                                <a:lnTo>
                                  <a:pt x="3084" y="826"/>
                                </a:lnTo>
                                <a:lnTo>
                                  <a:pt x="30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54753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6" name="Freeform 36"/>
                        <wps:cNvSpPr/>
                        <wps:spPr bwMode="auto">
                          <a:xfrm>
                            <a:off x="2528888" y="1936750"/>
                            <a:ext cx="479425" cy="7938"/>
                          </a:xfrm>
                          <a:custGeom>
                            <a:avLst/>
                            <a:gdLst>
                              <a:gd name="T0" fmla="*/ 239 w 241"/>
                              <a:gd name="T1" fmla="*/ 4 h 4"/>
                              <a:gd name="T2" fmla="*/ 2 w 241"/>
                              <a:gd name="T3" fmla="*/ 4 h 4"/>
                              <a:gd name="T4" fmla="*/ 0 w 241"/>
                              <a:gd name="T5" fmla="*/ 2 h 4"/>
                              <a:gd name="T6" fmla="*/ 2 w 241"/>
                              <a:gd name="T7" fmla="*/ 0 h 4"/>
                              <a:gd name="T8" fmla="*/ 239 w 241"/>
                              <a:gd name="T9" fmla="*/ 0 h 4"/>
                              <a:gd name="T10" fmla="*/ 241 w 241"/>
                              <a:gd name="T11" fmla="*/ 2 h 4"/>
                              <a:gd name="T12" fmla="*/ 239 w 241"/>
                              <a:gd name="T13" fmla="*/ 4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41" h="4">
                                <a:moveTo>
                                  <a:pt x="239" y="4"/>
                                </a:moveTo>
                                <a:cubicBezTo>
                                  <a:pt x="2" y="4"/>
                                  <a:pt x="2" y="4"/>
                                  <a:pt x="2" y="4"/>
                                </a:cubicBezTo>
                                <a:cubicBezTo>
                                  <a:pt x="1" y="4"/>
                                  <a:pt x="0" y="3"/>
                                  <a:pt x="0" y="2"/>
                                </a:cubicBezTo>
                                <a:cubicBezTo>
                                  <a:pt x="0" y="1"/>
                                  <a:pt x="1" y="0"/>
                                  <a:pt x="2" y="0"/>
                                </a:cubicBezTo>
                                <a:cubicBezTo>
                                  <a:pt x="239" y="0"/>
                                  <a:pt x="239" y="0"/>
                                  <a:pt x="239" y="0"/>
                                </a:cubicBezTo>
                                <a:cubicBezTo>
                                  <a:pt x="240" y="0"/>
                                  <a:pt x="241" y="1"/>
                                  <a:pt x="241" y="2"/>
                                </a:cubicBezTo>
                                <a:cubicBezTo>
                                  <a:pt x="241" y="3"/>
                                  <a:pt x="240" y="4"/>
                                  <a:pt x="239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7" name="Freeform 37"/>
                        <wps:cNvSpPr/>
                        <wps:spPr bwMode="auto">
                          <a:xfrm>
                            <a:off x="2292350" y="3541713"/>
                            <a:ext cx="715962" cy="9525"/>
                          </a:xfrm>
                          <a:custGeom>
                            <a:avLst/>
                            <a:gdLst>
                              <a:gd name="T0" fmla="*/ 358 w 360"/>
                              <a:gd name="T1" fmla="*/ 5 h 5"/>
                              <a:gd name="T2" fmla="*/ 2 w 360"/>
                              <a:gd name="T3" fmla="*/ 5 h 5"/>
                              <a:gd name="T4" fmla="*/ 0 w 360"/>
                              <a:gd name="T5" fmla="*/ 2 h 5"/>
                              <a:gd name="T6" fmla="*/ 2 w 360"/>
                              <a:gd name="T7" fmla="*/ 0 h 5"/>
                              <a:gd name="T8" fmla="*/ 358 w 360"/>
                              <a:gd name="T9" fmla="*/ 0 h 5"/>
                              <a:gd name="T10" fmla="*/ 360 w 360"/>
                              <a:gd name="T11" fmla="*/ 2 h 5"/>
                              <a:gd name="T12" fmla="*/ 358 w 360"/>
                              <a:gd name="T13" fmla="*/ 5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60" h="5">
                                <a:moveTo>
                                  <a:pt x="358" y="5"/>
                                </a:moveTo>
                                <a:cubicBezTo>
                                  <a:pt x="2" y="5"/>
                                  <a:pt x="2" y="5"/>
                                  <a:pt x="2" y="5"/>
                                </a:cubicBezTo>
                                <a:cubicBezTo>
                                  <a:pt x="1" y="5"/>
                                  <a:pt x="0" y="4"/>
                                  <a:pt x="0" y="2"/>
                                </a:cubicBezTo>
                                <a:cubicBezTo>
                                  <a:pt x="0" y="1"/>
                                  <a:pt x="1" y="0"/>
                                  <a:pt x="2" y="0"/>
                                </a:cubicBezTo>
                                <a:cubicBezTo>
                                  <a:pt x="358" y="0"/>
                                  <a:pt x="358" y="0"/>
                                  <a:pt x="358" y="0"/>
                                </a:cubicBezTo>
                                <a:cubicBezTo>
                                  <a:pt x="359" y="0"/>
                                  <a:pt x="360" y="1"/>
                                  <a:pt x="360" y="2"/>
                                </a:cubicBezTo>
                                <a:cubicBezTo>
                                  <a:pt x="360" y="4"/>
                                  <a:pt x="359" y="5"/>
                                  <a:pt x="358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8" name="Freeform 38"/>
                        <wps:cNvSpPr/>
                        <wps:spPr bwMode="auto">
                          <a:xfrm>
                            <a:off x="2425700" y="5324475"/>
                            <a:ext cx="582612" cy="9525"/>
                          </a:xfrm>
                          <a:custGeom>
                            <a:avLst/>
                            <a:gdLst>
                              <a:gd name="T0" fmla="*/ 291 w 293"/>
                              <a:gd name="T1" fmla="*/ 5 h 5"/>
                              <a:gd name="T2" fmla="*/ 2 w 293"/>
                              <a:gd name="T3" fmla="*/ 5 h 5"/>
                              <a:gd name="T4" fmla="*/ 0 w 293"/>
                              <a:gd name="T5" fmla="*/ 2 h 5"/>
                              <a:gd name="T6" fmla="*/ 2 w 293"/>
                              <a:gd name="T7" fmla="*/ 0 h 5"/>
                              <a:gd name="T8" fmla="*/ 291 w 293"/>
                              <a:gd name="T9" fmla="*/ 0 h 5"/>
                              <a:gd name="T10" fmla="*/ 293 w 293"/>
                              <a:gd name="T11" fmla="*/ 2 h 5"/>
                              <a:gd name="T12" fmla="*/ 291 w 293"/>
                              <a:gd name="T13" fmla="*/ 5 h 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3" h="5">
                                <a:moveTo>
                                  <a:pt x="291" y="5"/>
                                </a:moveTo>
                                <a:cubicBezTo>
                                  <a:pt x="2" y="5"/>
                                  <a:pt x="2" y="5"/>
                                  <a:pt x="2" y="5"/>
                                </a:cubicBezTo>
                                <a:cubicBezTo>
                                  <a:pt x="1" y="5"/>
                                  <a:pt x="0" y="4"/>
                                  <a:pt x="0" y="2"/>
                                </a:cubicBezTo>
                                <a:cubicBezTo>
                                  <a:pt x="0" y="1"/>
                                  <a:pt x="1" y="0"/>
                                  <a:pt x="2" y="0"/>
                                </a:cubicBezTo>
                                <a:cubicBezTo>
                                  <a:pt x="291" y="0"/>
                                  <a:pt x="291" y="0"/>
                                  <a:pt x="291" y="0"/>
                                </a:cubicBezTo>
                                <a:cubicBezTo>
                                  <a:pt x="292" y="0"/>
                                  <a:pt x="293" y="1"/>
                                  <a:pt x="293" y="2"/>
                                </a:cubicBezTo>
                                <a:cubicBezTo>
                                  <a:pt x="293" y="4"/>
                                  <a:pt x="292" y="5"/>
                                  <a:pt x="291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69" name="Freeform 39"/>
                        <wps:cNvSpPr/>
                        <wps:spPr bwMode="auto">
                          <a:xfrm>
                            <a:off x="3706813" y="1939925"/>
                            <a:ext cx="708025" cy="7938"/>
                          </a:xfrm>
                          <a:custGeom>
                            <a:avLst/>
                            <a:gdLst>
                              <a:gd name="T0" fmla="*/ 354 w 356"/>
                              <a:gd name="T1" fmla="*/ 4 h 4"/>
                              <a:gd name="T2" fmla="*/ 3 w 356"/>
                              <a:gd name="T3" fmla="*/ 4 h 4"/>
                              <a:gd name="T4" fmla="*/ 0 w 356"/>
                              <a:gd name="T5" fmla="*/ 2 h 4"/>
                              <a:gd name="T6" fmla="*/ 3 w 356"/>
                              <a:gd name="T7" fmla="*/ 0 h 4"/>
                              <a:gd name="T8" fmla="*/ 354 w 356"/>
                              <a:gd name="T9" fmla="*/ 0 h 4"/>
                              <a:gd name="T10" fmla="*/ 356 w 356"/>
                              <a:gd name="T11" fmla="*/ 2 h 4"/>
                              <a:gd name="T12" fmla="*/ 354 w 356"/>
                              <a:gd name="T13" fmla="*/ 4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56" h="4">
                                <a:moveTo>
                                  <a:pt x="354" y="4"/>
                                </a:moveTo>
                                <a:cubicBezTo>
                                  <a:pt x="3" y="4"/>
                                  <a:pt x="3" y="4"/>
                                  <a:pt x="3" y="4"/>
                                </a:cubicBezTo>
                                <a:cubicBezTo>
                                  <a:pt x="1" y="4"/>
                                  <a:pt x="0" y="3"/>
                                  <a:pt x="0" y="2"/>
                                </a:cubicBezTo>
                                <a:cubicBezTo>
                                  <a:pt x="0" y="1"/>
                                  <a:pt x="1" y="0"/>
                                  <a:pt x="3" y="0"/>
                                </a:cubicBezTo>
                                <a:cubicBezTo>
                                  <a:pt x="354" y="0"/>
                                  <a:pt x="354" y="0"/>
                                  <a:pt x="354" y="0"/>
                                </a:cubicBezTo>
                                <a:cubicBezTo>
                                  <a:pt x="355" y="0"/>
                                  <a:pt x="356" y="1"/>
                                  <a:pt x="356" y="2"/>
                                </a:cubicBezTo>
                                <a:cubicBezTo>
                                  <a:pt x="356" y="3"/>
                                  <a:pt x="355" y="4"/>
                                  <a:pt x="354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921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70" name="Freeform 40"/>
                        <wps:cNvSpPr/>
                        <wps:spPr bwMode="auto">
                          <a:xfrm>
                            <a:off x="3706813" y="3025775"/>
                            <a:ext cx="788987" cy="7938"/>
                          </a:xfrm>
                          <a:custGeom>
                            <a:avLst/>
                            <a:gdLst>
                              <a:gd name="T0" fmla="*/ 395 w 397"/>
                              <a:gd name="T1" fmla="*/ 0 h 4"/>
                              <a:gd name="T2" fmla="*/ 3 w 397"/>
                              <a:gd name="T3" fmla="*/ 0 h 4"/>
                              <a:gd name="T4" fmla="*/ 0 w 397"/>
                              <a:gd name="T5" fmla="*/ 2 h 4"/>
                              <a:gd name="T6" fmla="*/ 3 w 397"/>
                              <a:gd name="T7" fmla="*/ 4 h 4"/>
                              <a:gd name="T8" fmla="*/ 395 w 397"/>
                              <a:gd name="T9" fmla="*/ 4 h 4"/>
                              <a:gd name="T10" fmla="*/ 397 w 397"/>
                              <a:gd name="T11" fmla="*/ 2 h 4"/>
                              <a:gd name="T12" fmla="*/ 395 w 397"/>
                              <a:gd name="T13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7" h="4">
                                <a:moveTo>
                                  <a:pt x="395" y="0"/>
                                </a:move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1" y="0"/>
                                  <a:pt x="0" y="1"/>
                                  <a:pt x="0" y="2"/>
                                </a:cubicBezTo>
                                <a:cubicBezTo>
                                  <a:pt x="0" y="3"/>
                                  <a:pt x="1" y="4"/>
                                  <a:pt x="3" y="4"/>
                                </a:cubicBezTo>
                                <a:cubicBezTo>
                                  <a:pt x="395" y="4"/>
                                  <a:pt x="395" y="4"/>
                                  <a:pt x="395" y="4"/>
                                </a:cubicBezTo>
                                <a:cubicBezTo>
                                  <a:pt x="396" y="4"/>
                                  <a:pt x="397" y="3"/>
                                  <a:pt x="397" y="2"/>
                                </a:cubicBezTo>
                                <a:cubicBezTo>
                                  <a:pt x="397" y="1"/>
                                  <a:pt x="396" y="0"/>
                                  <a:pt x="3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921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471" name="Freeform 41"/>
                        <wps:cNvSpPr/>
                        <wps:spPr bwMode="auto">
                          <a:xfrm>
                            <a:off x="3706813" y="4381500"/>
                            <a:ext cx="1047750" cy="7938"/>
                          </a:xfrm>
                          <a:custGeom>
                            <a:avLst/>
                            <a:gdLst>
                              <a:gd name="T0" fmla="*/ 524 w 527"/>
                              <a:gd name="T1" fmla="*/ 0 h 4"/>
                              <a:gd name="T2" fmla="*/ 2 w 527"/>
                              <a:gd name="T3" fmla="*/ 0 h 4"/>
                              <a:gd name="T4" fmla="*/ 0 w 527"/>
                              <a:gd name="T5" fmla="*/ 2 h 4"/>
                              <a:gd name="T6" fmla="*/ 2 w 527"/>
                              <a:gd name="T7" fmla="*/ 4 h 4"/>
                              <a:gd name="T8" fmla="*/ 524 w 527"/>
                              <a:gd name="T9" fmla="*/ 4 h 4"/>
                              <a:gd name="T10" fmla="*/ 527 w 527"/>
                              <a:gd name="T11" fmla="*/ 2 h 4"/>
                              <a:gd name="T12" fmla="*/ 524 w 527"/>
                              <a:gd name="T13" fmla="*/ 0 h 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27" h="4">
                                <a:moveTo>
                                  <a:pt x="524" y="0"/>
                                </a:moveTo>
                                <a:cubicBezTo>
                                  <a:pt x="2" y="0"/>
                                  <a:pt x="2" y="0"/>
                                  <a:pt x="2" y="0"/>
                                </a:cubicBezTo>
                                <a:cubicBezTo>
                                  <a:pt x="1" y="0"/>
                                  <a:pt x="0" y="1"/>
                                  <a:pt x="0" y="2"/>
                                </a:cubicBezTo>
                                <a:cubicBezTo>
                                  <a:pt x="0" y="3"/>
                                  <a:pt x="1" y="4"/>
                                  <a:pt x="2" y="4"/>
                                </a:cubicBezTo>
                                <a:cubicBezTo>
                                  <a:pt x="524" y="4"/>
                                  <a:pt x="524" y="4"/>
                                  <a:pt x="524" y="4"/>
                                </a:cubicBezTo>
                                <a:cubicBezTo>
                                  <a:pt x="526" y="4"/>
                                  <a:pt x="527" y="3"/>
                                  <a:pt x="527" y="2"/>
                                </a:cubicBezTo>
                                <a:cubicBezTo>
                                  <a:pt x="527" y="1"/>
                                  <a:pt x="526" y="0"/>
                                  <a:pt x="5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6921F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56" o:spid="_x0000_s1026" o:spt="203" style="position:absolute;left:0pt;margin-left:-60.2pt;margin-top:-17.85pt;height:811.4pt;width:541.25pt;z-index:-251656192;mso-width-relative:page;mso-height-relative:page;" coordorigin="1200833,0" coordsize="4896754,6859691" o:gfxdata="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">
                <o:lock v:ext="edit" aspectratio="f"/>
                <v:rect id="AutoShape 23" o:spid="_x0000_s1026" o:spt="1" style="position:absolute;left:1201738;top:0;height:6858000;width:4894262;" filled="f" stroked="f" coordsize="21600,21600" o:gfxdata="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HHA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text="t" aspectratio="t"/>
                </v:rect>
                <v:rect id="Rectangle 26" o:spid="_x0000_s1026" o:spt="1" style="position:absolute;left:1201738;top:4763;height:6851650;width:4894262;" filled="f" stroked="f" coordsize="21600,21600" o:gfxdata="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d2r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</v:rect>
                <v:rect id="Rectangle 27" o:spid="_x0000_s1026" o:spt="1" style="position:absolute;left:1200833;top:625607;height:6234084;width:2258161;" fillcolor="#7EA5C3" filled="t" stroked="f" coordsize="21600,21600" o:gfxdata="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Aeo7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  <v:rect id="Rectangle 28" o:spid="_x0000_s1026" o:spt="1" style="position:absolute;left:1201738;top:79375;height:6777038;width:2162175;" filled="f" stroked="f" coordsize="21600,21600" o:gfxdata="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wPhV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</v:rect>
                <v:shape id="Freeform 29" o:spid="_x0000_s1026" o:spt="100" style="position:absolute;left:1201738;top:0;height:1311275;width:4895849;" fillcolor="#DAD9DB" filled="t" stroked="f" coordsize="3084,826" o:gfxdata="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1TVXW/&#10;AAAA3AAAAA8AAAAAAAAAAQAgAAAAIgAAAGRycy9kb3ducmV2LnhtbFBLAQIUABQAAAAIAIdO4kAz&#10;LwWeOwAAADkAAAAQAAAAAAAAAAEAIAAAAA4BAABkcnMvc2hhcGV4bWwueG1sUEsFBgAAAAAGAAYA&#10;WwEAALgDAAAAAA==&#10;" path="m3084,0l0,0,0,826,0,826,0,50,0,50,0,3,3083,3,3083,826,3084,826,3084,0xe">
                  <v:path o:connectlocs="4895849,0;0,0;0,1311275;0,1311275;0,79375;0,79375;0,4762;4894261,4762;4894261,1311275;4895849,1311275;4895849,0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reeform 30" o:spid="_x0000_s1026" o:spt="100" style="position:absolute;left:1201738;top:0;height:1311275;width:4895849;" filled="f" stroked="f" coordsize="3084,826" o:gfxdata="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sXaqb4A&#10;AADcAAAADwAAAAAAAAABACAAAAAiAAAAZHJzL2Rvd25yZXYueG1sUEsBAhQAFAAAAAgAh07iQDMv&#10;BZ47AAAAOQAAABAAAAAAAAAAAQAgAAAADQEAAGRycy9zaGFwZXhtbC54bWxQSwUGAAAAAAYABgBb&#10;AQAAtwMAAAAA&#10;" path="m3084,0l0,0,0,826,0,826,0,50,0,50,0,3,3083,3,3083,826,3084,826,3084,0e">
                  <v:path o:connectlocs="4895849,0;0,0;0,1311275;0,1311275;0,79375;0,79375;0,4762;4894261,4762;4894261,1311275;4895849,1311275;4895849,0" o:connectangles="0,0,0,0,0,0,0,0,0,0,0"/>
                  <v:fill on="f" focussize="0,0"/>
                  <v:stroke on="f"/>
                  <v:imagedata o:title=""/>
                  <o:lock v:ext="edit" aspectratio="f"/>
                </v:shape>
                <v:shape id="Freeform 35" o:spid="_x0000_s1026" o:spt="100" style="position:absolute;left:1201738;top:0;height:1509713;width:4895849;" fillcolor="#454753" filled="t" stroked="f" coordsize="3084,951" o:gfxdata="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0++L4A&#10;AADcAAAADwAAAAAAAAABACAAAAAiAAAAZHJzL2Rvd25yZXYueG1sUEsBAhQAFAAAAAgAh07iQDMv&#10;BZ47AAAAOQAAABAAAAAAAAAAAQAgAAAADQEAAGRycy9zaGFwZXhtbC54bWxQSwUGAAAAAAYABgBb&#10;AQAAtwMAAAAA&#10;" path="m0,0l0,826,574,826,771,951,966,826,1542,826,3084,826,3084,0,0,0xe">
                  <v:path o:connectlocs="0,0;0,1311275;911224,1311275;1223962,1509713;1533524,1311275;2447924,1311275;4895849,1311275;4895849,0;0,0" o:connectangles="0,0,0,0,0,0,0,0,0"/>
                  <v:fill on="t" focussize="0,0"/>
                  <v:stroke on="f"/>
                  <v:imagedata o:title=""/>
                  <o:lock v:ext="edit" aspectratio="f"/>
                </v:shape>
                <v:shape id="Freeform 36" o:spid="_x0000_s1026" o:spt="100" style="position:absolute;left:2528888;top:1936750;height:7938;width:479425;" fillcolor="#FFFFFF [3212]" filled="t" stroked="f" coordsize="241,4" o:gfxdata="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z1VTvQAA&#10;ANwAAAAPAAAAAAAAAAEAIAAAACIAAABkcnMvZG93bnJldi54bWxQSwECFAAUAAAACACHTuJAMy8F&#10;njsAAAA5AAAAEAAAAAAAAAABACAAAAAMAQAAZHJzL3NoYXBleG1sLnhtbFBLBQYAAAAABgAGAFsB&#10;AAC2AwAAAAA=&#10;" path="m239,4c2,4,2,4,2,4c1,4,0,3,0,2c0,1,1,0,2,0c239,0,239,0,239,0c240,0,241,1,241,2c241,3,240,4,239,4xe">
                  <v:path o:connectlocs="475446,7938;3978,7938;0,3969;3978,0;475446,0;479425,3969;475446,7938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37" o:spid="_x0000_s1026" o:spt="100" style="position:absolute;left:2292350;top:3541713;height:9525;width:715962;" fillcolor="#FFFFFF [3212]" filled="t" stroked="f" coordsize="360,5" o:gfxdata="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ATu&#10;PsEAAADcAAAADwAAAAAAAAABACAAAAAiAAAAZHJzL2Rvd25yZXYueG1sUEsBAhQAFAAAAAgAh07i&#10;QDMvBZ47AAAAOQAAABAAAAAAAAAAAQAgAAAAEAEAAGRycy9zaGFwZXhtbC54bWxQSwUGAAAAAAYA&#10;BgBbAQAAugMAAAAA&#10;" path="m358,5c2,5,2,5,2,5c1,5,0,4,0,2c0,1,1,0,2,0c358,0,358,0,358,0c359,0,360,1,360,2c360,4,359,5,358,5xe">
                  <v:path o:connectlocs="711984,9525;3977,9525;0,3810;3977,0;711984,0;715962,3810;711984,952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38" o:spid="_x0000_s1026" o:spt="100" style="position:absolute;left:2425700;top:5324475;height:9525;width:582612;" fillcolor="#FFFFFF [3212]" filled="t" stroked="f" coordsize="293,5" o:gfxdata="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a0Ou8AAAA&#10;3AAAAA8AAAAAAAAAAQAgAAAAIgAAAGRycy9kb3ducmV2LnhtbFBLAQIUABQAAAAIAIdO4kAzLwWe&#10;OwAAADkAAAAQAAAAAAAAAAEAIAAAAAsBAABkcnMvc2hhcGV4bWwueG1sUEsFBgAAAAAGAAYAWwEA&#10;ALUDAAAAAA==&#10;" path="m291,5c2,5,2,5,2,5c1,5,0,4,0,2c0,1,1,0,2,0c291,0,291,0,291,0c292,0,293,1,293,2c293,4,292,5,291,5xe">
                  <v:path o:connectlocs="578635,9525;3976,9525;0,3810;3976,0;578635,0;582612,3810;578635,9525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39" o:spid="_x0000_s1026" o:spt="100" style="position:absolute;left:3706813;top:1939925;height:7938;width:708025;" fillcolor="#F6921F" filled="t" stroked="f" coordsize="356,4" o:gfxdata="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lxj8q/&#10;AAAA3AAAAA8AAAAAAAAAAQAgAAAAIgAAAGRycy9kb3ducmV2LnhtbFBLAQIUABQAAAAIAIdO4kAz&#10;LwWeOwAAADkAAAAQAAAAAAAAAAEAIAAAAA4BAABkcnMvc2hhcGV4bWwueG1sUEsFBgAAAAAGAAYA&#10;WwEAALgDAAAAAA==&#10;" path="m354,4c3,4,3,4,3,4c1,4,0,3,0,2c0,1,1,0,3,0c354,0,354,0,354,0c355,0,356,1,356,2c356,3,355,4,354,4xe">
                  <v:path o:connectlocs="704047,7938;5966,7938;0,3969;5966,0;704047,0;708025,3969;704047,7938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40" o:spid="_x0000_s1026" o:spt="100" style="position:absolute;left:3706813;top:3025775;height:7938;width:788987;" fillcolor="#F6921F" filled="t" stroked="f" coordsize="397,4" o:gfxdata="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NSSpvQAA&#10;ANwAAAAPAAAAAAAAAAEAIAAAACIAAABkcnMvZG93bnJldi54bWxQSwECFAAUAAAACACHTuJAMy8F&#10;njsAAAA5AAAAEAAAAAAAAAABACAAAAAMAQAAZHJzL3NoYXBleG1sLnhtbFBLBQYAAAAABgAGAFsB&#10;AAC2AwAAAAA=&#10;" path="m395,0c3,0,3,0,3,0c1,0,0,1,0,2c0,3,1,4,3,4c395,4,395,4,395,4c396,4,397,3,397,2c397,1,396,0,395,0xe">
                  <v:path o:connectlocs="785012,0;5962,0;0,3969;5962,7938;785012,7938;788987,3969;785012,0" o:connectangles="0,0,0,0,0,0,0"/>
                  <v:fill on="t" focussize="0,0"/>
                  <v:stroke on="f"/>
                  <v:imagedata o:title=""/>
                  <o:lock v:ext="edit" aspectratio="f"/>
                </v:shape>
                <v:shape id="Freeform 41" o:spid="_x0000_s1026" o:spt="100" style="position:absolute;left:3706813;top:4381500;height:7938;width:1047750;" fillcolor="#F6921F" filled="t" stroked="f" coordsize="527,4" o:gfxdata="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7tq+pvQAA&#10;ANwAAAAPAAAAAAAAAAEAIAAAACIAAABkcnMvZG93bnJldi54bWxQSwECFAAUAAAACACHTuJAMy8F&#10;njsAAAA5AAAAEAAAAAAAAAABACAAAAAMAQAAZHJzL3NoYXBleG1sLnhtbFBLBQYAAAAABgAGAFsB&#10;AAC2AwAAAAA=&#10;" path="m524,0c2,0,2,0,2,0c1,0,0,1,0,2c0,3,1,4,2,4c524,4,524,4,524,4c526,4,527,3,527,2c527,1,526,0,524,0xe">
                  <v:path o:connectlocs="1041785,0;3976,0;0,3969;3976,7938;1041785,7938;1047750,3969;1041785,0" o:connectangles="0,0,0,0,0,0,0"/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-707390</wp:posOffset>
                </wp:positionH>
                <wp:positionV relativeFrom="paragraph">
                  <wp:posOffset>2198370</wp:posOffset>
                </wp:positionV>
                <wp:extent cx="2929255" cy="480695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4806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6075D"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  <w:rPr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Style w:val="5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Driven by a deep passion for cutting-edge technology, I bring a robust foundation in developing impactful, scalable digital solutions.With expertise spanning both front-end and back-end development, I specialize in building responsive and user-centric applications using React, </w:t>
                            </w:r>
                            <w:r>
                              <w:rPr>
                                <w:rStyle w:val="5"/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laravel</w:t>
                            </w:r>
                            <w:r>
                              <w:rPr>
                                <w:rStyle w:val="5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,JavaScript</w:t>
                            </w:r>
                            <w:r>
                              <w:rPr>
                                <w:rStyle w:val="5"/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,</w:t>
                            </w:r>
                            <w:r>
                              <w:rPr>
                                <w:rStyle w:val="5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PHP, HTML/CSS, </w:t>
                            </w:r>
                            <w:r>
                              <w:rPr>
                                <w:rStyle w:val="5"/>
                                <w:rFonts w:hint="default"/>
                                <w:b w:val="0"/>
                                <w:bCs w:val="0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python, </w:t>
                            </w:r>
                            <w:r>
                              <w:rPr>
                                <w:rStyle w:val="5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Bootstrap, and Tailwind. My strong grasp of UI principles ensures that every product I develop is not only visually compelling but also highly functional. I am proficient in object-oriented programming (OOP), and C++, enabling seamless data handling and system interoperability. cross-platform applications tailored to diverse business needs.Beyond technical skills, I am highly committed to any task I take on, with a strong work ethic and a collaborative mindset. I am fully open to relocation and eager to contribute wherever my skills are needed, bringing flexibility and dedication to every opportunity I pursue.</w:t>
                            </w:r>
                          </w:p>
                          <w:p w14:paraId="5083CA66">
                            <w:pPr>
                              <w:rPr>
                                <w:rFonts w:hint="default"/>
                                <w:b w:val="0"/>
                                <w:bCs w:val="0"/>
                                <w:color w:val="000000" w:themeColor="text1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-55.7pt;margin-top:173.1pt;height:378.5pt;width:230.65pt;z-index:251662336;mso-width-relative:page;mso-height-relative:page;" filled="f" stroked="f" coordsize="21600,21600" o:gfxdata="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dMJLH3gAAAA0BAAAPAAAAAAAAAAEAIAAAACIA&#10;AABkcnMvZG93bnJldi54bWxQSwECFAAUAAAACACHTuJAAC6zQTwCAABpBAAADgAAAAAAAAABACAA&#10;AAAt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F96075D"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  <w:rPr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Style w:val="5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Driven by a deep passion for cutting-edge technology, I bring a robust foundation in developing impactful, scalable digital solutions.With expertise spanning both front-end and back-end development, I specialize in building responsive and user-centric applications using React, </w:t>
                      </w:r>
                      <w:r>
                        <w:rPr>
                          <w:rStyle w:val="5"/>
                          <w:rFonts w:hint="default"/>
                          <w:b w:val="0"/>
                          <w:bCs w:val="0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laravel</w:t>
                      </w:r>
                      <w:r>
                        <w:rPr>
                          <w:rStyle w:val="5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,JavaScript</w:t>
                      </w:r>
                      <w:r>
                        <w:rPr>
                          <w:rStyle w:val="5"/>
                          <w:rFonts w:hint="default"/>
                          <w:b w:val="0"/>
                          <w:bCs w:val="0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,</w:t>
                      </w:r>
                      <w:r>
                        <w:rPr>
                          <w:rStyle w:val="5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PHP, HTML/CSS, </w:t>
                      </w:r>
                      <w:r>
                        <w:rPr>
                          <w:rStyle w:val="5"/>
                          <w:rFonts w:hint="default"/>
                          <w:b w:val="0"/>
                          <w:bCs w:val="0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python, </w:t>
                      </w:r>
                      <w:r>
                        <w:rPr>
                          <w:rStyle w:val="5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Bootstrap, and Tailwind. My strong grasp of UI principles ensures that every product I develop is not only visually compelling but also highly functional. I am proficient in object-oriented programming (OOP), and C++, enabling seamless data handling and system interoperability. cross-platform applications tailored to diverse business needs.Beyond technical skills, I am highly committed to any task I take on, with a strong work ethic and a collaborative mindset. I am fully open to relocation and eager to contribute wherever my skills are needed, bringing flexibility and dedication to every opportunity I pursue.</w:t>
                      </w:r>
                    </w:p>
                    <w:p w14:paraId="5083CA66">
                      <w:pPr>
                        <w:rPr>
                          <w:rFonts w:hint="default"/>
                          <w:b w:val="0"/>
                          <w:bCs w:val="0"/>
                          <w:color w:val="000000" w:themeColor="text1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-693420</wp:posOffset>
                </wp:positionH>
                <wp:positionV relativeFrom="paragraph">
                  <wp:posOffset>1811020</wp:posOffset>
                </wp:positionV>
                <wp:extent cx="1450975" cy="40576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0975" cy="405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3A1B5">
                            <w:pPr>
                              <w:jc w:val="right"/>
                              <w:rPr>
                                <w:rFonts w:hint="eastAsia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eastAsia" w:ascii="Hubot-Sans Black" w:hAnsi="Hubot-Sans Black" w:eastAsia="SimSun" w:cs="Hubot-Sans Black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40"/>
                                <w:szCs w:val="40"/>
                                <w:shd w:val="clear" w:fill="FFFFFF"/>
                                <w:lang w:val="en-US" w:eastAsia="zh-CN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-54.6pt;margin-top:142.6pt;height:31.95pt;width:114.25pt;z-index:251661312;mso-width-relative:page;mso-height-relative:page;" filled="f" stroked="f" coordsize="21600,21600" o:gfxdata="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T3F1jdAAAADAEAAA8AAAAAAAAAAQAgAAAAIgAA&#10;AGRycy9kb3ducmV2LnhtbFBLAQIUABQAAAAIAIdO4kCm9ciQPAIAAGY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893A1B5">
                      <w:pPr>
                        <w:jc w:val="right"/>
                        <w:rPr>
                          <w:rFonts w:hint="eastAsia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eastAsia" w:ascii="Hubot-Sans Black" w:hAnsi="Hubot-Sans Black" w:eastAsia="SimSun" w:cs="Hubot-Sans Black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40"/>
                          <w:szCs w:val="40"/>
                          <w:shd w:val="clear" w:fill="FFFFFF"/>
                          <w:lang w:val="en-US" w:eastAsia="zh-CN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About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-822325</wp:posOffset>
                </wp:positionH>
                <wp:positionV relativeFrom="paragraph">
                  <wp:posOffset>7286625</wp:posOffset>
                </wp:positionV>
                <wp:extent cx="1511935" cy="36703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935" cy="367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87468">
                            <w:pPr>
                              <w:rPr>
                                <w:rFonts w:hint="eastAsia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6" o:spt="202" type="#_x0000_t202" style="position:absolute;left:0pt;margin-left:-64.75pt;margin-top:573.75pt;height:28.9pt;width:119.05pt;z-index:251663360;mso-width-relative:page;mso-height-relative:page;" filled="f" stroked="f" coordsize="21600,21600" o:gfxdata="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/xINrdAAAADgEAAA8AAAAAAAAAAQAgAAAAIgAA&#10;AGRycy9kb3ducmV2LnhtbFBLAQIUABQAAAAIAIdO4kBF+ksK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2EC87468">
                      <w:pPr>
                        <w:rPr>
                          <w:rFonts w:hint="eastAsia"/>
                          <w:sz w:val="18"/>
                          <w:szCs w:val="18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1122680" cy="1073150"/>
            <wp:effectExtent l="0" t="0" r="5080" b="8890"/>
            <wp:docPr id="38" name="Picture 38" descr="kk-fotor-2025062595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kk-fotor-20250625952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-1167130</wp:posOffset>
                </wp:positionH>
                <wp:positionV relativeFrom="paragraph">
                  <wp:posOffset>-885825</wp:posOffset>
                </wp:positionV>
                <wp:extent cx="7597775" cy="10714990"/>
                <wp:effectExtent l="4445" t="4445" r="17780" b="9525"/>
                <wp:wrapNone/>
                <wp:docPr id="45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97775" cy="107149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D0C5344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anchor>
            </w:drawing>
          </mc:Choice>
          <mc:Fallback>
            <w:pict>
              <v:rect id="Rectangle 25" o:spid="_x0000_s1026" o:spt="1" style="position:absolute;left:0pt;margin-left:-91.9pt;margin-top:-69.75pt;height:843.7pt;width:598.25pt;z-index:-251657216;mso-width-relative:page;mso-height-relative:page;" fillcolor="#BFBFBF [2412]" filled="t" stroked="t" coordsize="21600,21600" o:gfxdata="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md7hL3AAAAA8BAAAPAAAAAAAAAAEAIAAAACIAAABkcnMvZG93bnJldi54bWxQSwEC&#10;FAAUAAAACACHTuJAsKdv0CkCAABxBAAADgAAAAAAAAABACAAAAArAQAAZHJzL2Uyb0RvYy54bWxQ&#10;SwUGAAAAAAYABgBZAQAAxgUAAAAA&#10;">
                <v:fill on="t" focussize="0,0"/>
                <v:stroke color="#000000 [3213]" joinstyle="round"/>
                <v:imagedata o:title=""/>
                <o:lock v:ext="edit" aspectratio="f"/>
                <v:textbox>
                  <w:txbxContent>
                    <w:p w14:paraId="6D0C534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65197D7F-61E7-4A91-917A-BFB51F6B89E7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889EB916-2A21-4793-A134-AC36DBA580E2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3BB30999-69A8-4DE2-B9DF-47E65E86671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53136467-CAB4-48A2-8E01-C730FC5045D9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75E4A596-43E8-456F-A91F-050C4DBBF99B}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Hubot-Sans Black">
    <w:panose1 w:val="00000000000000000000"/>
    <w:charset w:val="00"/>
    <w:family w:val="auto"/>
    <w:pitch w:val="default"/>
    <w:sig w:usb0="A00000EF" w:usb1="4000C06B" w:usb2="00000000" w:usb3="00000000" w:csb0="00000093" w:csb1="00000000"/>
    <w:embedRegular r:id="rId6" w:fontKey="{73B8EA62-B572-4A96-BC43-59F60A60D068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7" w:fontKey="{B180FA74-DC78-4176-8914-7378C84755F5}"/>
  </w:font>
  <w:font w:name="Hubot-Sans Black'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8" w:fontKey="{E28FD43D-51AB-46DE-A17F-E3083B193EAB}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  <w:embedRegular r:id="rId9" w:fontKey="{27E883D9-689F-40EC-842B-45E7ACC2D3A9}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4ACE6A"/>
    <w:multiLevelType w:val="singleLevel"/>
    <w:tmpl w:val="854ACE6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B51565C"/>
    <w:multiLevelType w:val="singleLevel"/>
    <w:tmpl w:val="9B51565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38B6C72"/>
    <w:multiLevelType w:val="singleLevel"/>
    <w:tmpl w:val="F38B6C7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0A01CA6"/>
    <w:multiLevelType w:val="singleLevel"/>
    <w:tmpl w:val="40A01C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TrueType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iZWY4OTY0MGRkODE3MzUwYWNjNzJlOTZjZjEzOWIifQ=="/>
  </w:docVars>
  <w:rsids>
    <w:rsidRoot w:val="08C72545"/>
    <w:rsid w:val="00FF0FC7"/>
    <w:rsid w:val="02D068C5"/>
    <w:rsid w:val="08C72545"/>
    <w:rsid w:val="08DE0896"/>
    <w:rsid w:val="0B2231B9"/>
    <w:rsid w:val="0BDA038B"/>
    <w:rsid w:val="0C0F71DA"/>
    <w:rsid w:val="103C6E2A"/>
    <w:rsid w:val="12951F0D"/>
    <w:rsid w:val="145B3F9A"/>
    <w:rsid w:val="14E55B80"/>
    <w:rsid w:val="15935113"/>
    <w:rsid w:val="15C9656A"/>
    <w:rsid w:val="17B9153F"/>
    <w:rsid w:val="1B34694D"/>
    <w:rsid w:val="1B9F3617"/>
    <w:rsid w:val="1F302869"/>
    <w:rsid w:val="21354AB4"/>
    <w:rsid w:val="22CC769A"/>
    <w:rsid w:val="263B7010"/>
    <w:rsid w:val="274F43F6"/>
    <w:rsid w:val="278914ED"/>
    <w:rsid w:val="28ED3EC6"/>
    <w:rsid w:val="2A726D79"/>
    <w:rsid w:val="2BFD32D8"/>
    <w:rsid w:val="30185CCC"/>
    <w:rsid w:val="310D1280"/>
    <w:rsid w:val="336F654B"/>
    <w:rsid w:val="337D5E54"/>
    <w:rsid w:val="363B7262"/>
    <w:rsid w:val="37CF580A"/>
    <w:rsid w:val="3A362498"/>
    <w:rsid w:val="3A3E6C77"/>
    <w:rsid w:val="3ACE7FFB"/>
    <w:rsid w:val="3D532A3A"/>
    <w:rsid w:val="412E745D"/>
    <w:rsid w:val="438D20D6"/>
    <w:rsid w:val="465C0A4C"/>
    <w:rsid w:val="483B47FA"/>
    <w:rsid w:val="4DEF40B9"/>
    <w:rsid w:val="4E810A50"/>
    <w:rsid w:val="4FD00101"/>
    <w:rsid w:val="4FD04DDB"/>
    <w:rsid w:val="52B0193D"/>
    <w:rsid w:val="546E385E"/>
    <w:rsid w:val="558510D7"/>
    <w:rsid w:val="576C677A"/>
    <w:rsid w:val="5829466B"/>
    <w:rsid w:val="5A313682"/>
    <w:rsid w:val="5B353327"/>
    <w:rsid w:val="61D0353E"/>
    <w:rsid w:val="637819C2"/>
    <w:rsid w:val="65533C99"/>
    <w:rsid w:val="67453DDA"/>
    <w:rsid w:val="6BD4032B"/>
    <w:rsid w:val="6CAC3EA3"/>
    <w:rsid w:val="6D6E2A94"/>
    <w:rsid w:val="7497124B"/>
    <w:rsid w:val="75442724"/>
    <w:rsid w:val="7B19630F"/>
    <w:rsid w:val="7C352D2F"/>
    <w:rsid w:val="7CCC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dsh\AppData\Roaming\kingsoft\office6\templates\download\7c72ecf2\Project%20manager%20resume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manager resume.docx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2025-06-25T06:29:00Z</dcterms:created>
  <dc:creator>kidsh</dc:creator>
  <cp:lastModifiedBy>Kid Shimelis</cp:lastModifiedBy>
  <dcterms:modified xsi:type="dcterms:W3CDTF">2025-06-26T10:08:14Z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8E90AD37D1BE4602AC017D79CD04CF8E_11</vt:lpwstr>
  </property>
</Properties>
</file>